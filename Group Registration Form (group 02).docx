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05EEA">
      <w:pPr>
        <w:pBdr>
          <w:top w:val="single" w:color="auto" w:sz="4" w:space="1"/>
        </w:pBdr>
        <w:ind w:firstLine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Higher Diploma in Information Technology</w:t>
      </w:r>
    </w:p>
    <w:p w14:paraId="3C88C192">
      <w:pPr>
        <w:jc w:val="center"/>
        <w:rPr>
          <w:b/>
          <w:color w:val="002060"/>
          <w:sz w:val="28"/>
          <w:szCs w:val="28"/>
        </w:rPr>
      </w:pPr>
      <w:r>
        <w:rPr>
          <w:b/>
          <w:iCs/>
          <w:color w:val="002060"/>
          <w:sz w:val="28"/>
          <w:szCs w:val="28"/>
        </w:rPr>
        <w:t>Object Oriented Programming (Java)</w:t>
      </w:r>
    </w:p>
    <w:p w14:paraId="463063A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Year 1 Semester 2 – 2024 Novemeber</w:t>
      </w:r>
    </w:p>
    <w:p w14:paraId="7F979BED">
      <w:pPr>
        <w:pBdr>
          <w:bottom w:val="single" w:color="auto" w:sz="4" w:space="1"/>
        </w:pBdr>
        <w:tabs>
          <w:tab w:val="center" w:pos="4680"/>
          <w:tab w:val="left" w:pos="7215"/>
        </w:tabs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ab/>
      </w:r>
      <w:r>
        <w:rPr>
          <w:b/>
          <w:color w:val="002060"/>
          <w:sz w:val="24"/>
          <w:szCs w:val="24"/>
        </w:rPr>
        <w:t xml:space="preserve">                Group Project Registration</w:t>
      </w:r>
    </w:p>
    <w:p w14:paraId="06EEB477">
      <w:pPr>
        <w:ind w:left="720"/>
        <w:rPr>
          <w:rFonts w:ascii="Book Antiqua" w:hAnsi="Book Antiqua"/>
        </w:rPr>
      </w:pPr>
      <w:r>
        <w:rPr>
          <w:b/>
          <w:bCs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-66675</wp:posOffset>
                </wp:positionH>
                <wp:positionV relativeFrom="paragraph">
                  <wp:posOffset>114300</wp:posOffset>
                </wp:positionV>
                <wp:extent cx="5772150" cy="1238250"/>
                <wp:effectExtent l="0" t="0" r="19050" b="1905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2382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" o:spid="_x0000_s1026" o:spt="2" style="position:absolute;left:0pt;margin-left:-5.25pt;margin-top:9pt;height:97.5pt;width:454.5pt;mso-position-horizontal-relative:margin;z-index:251659264;v-text-anchor:middle;mso-width-relative:page;mso-height-relative:page;" filled="f" stroked="t" coordsize="21600,21600" arcsize="0.166666666666667" o:gfxdata="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4+5gy1wAAAAoBAAAPAAAAAAAAAAEA&#10;IAAAACIAAABkcnMvZG93bnJldi54bWxQSwECFAAUAAAACACHTuJAJ6EA9YICAAArBQAADgAAAAAA&#10;AAABACAAAAAmAQAAZHJzL2Uyb0RvYy54bWxQSwUGAAAAAAYABgBZAQAAGgYAAAAA&#10;">
                <v:fill on="f" focussize="0,0"/>
                <v:stroke color="#000000 [3200]" joinstyle="round"/>
                <v:imagedata o:title=""/>
                <o:lock v:ext="edit" aspectratio="f"/>
              </v:roundrect>
            </w:pict>
          </mc:Fallback>
        </mc:AlternateContent>
      </w:r>
    </w:p>
    <w:p w14:paraId="612BD796">
      <w:pPr>
        <w:pStyle w:val="29"/>
        <w:spacing w:line="360" w:lineRule="auto"/>
        <w:ind w:firstLine="360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Intended Learning Outcomes: </w:t>
      </w:r>
    </w:p>
    <w:p w14:paraId="69FA6D15">
      <w:pPr>
        <w:pStyle w:val="29"/>
        <w:spacing w:line="360" w:lineRule="auto"/>
        <w:ind w:firstLine="360"/>
        <w:rPr>
          <w:rFonts w:asciiTheme="minorHAnsi" w:hAnsiTheme="minorHAnsi"/>
        </w:rPr>
      </w:pPr>
      <w:r>
        <w:rPr>
          <w:rFonts w:cs="Calibri" w:asciiTheme="minorHAnsi" w:hAnsiTheme="minorHAnsi"/>
        </w:rPr>
        <w:t>At the end of the class the students should be able to</w:t>
      </w:r>
      <w:r>
        <w:rPr>
          <w:rFonts w:asciiTheme="minorHAnsi" w:hAnsiTheme="minorHAnsi"/>
        </w:rPr>
        <w:t xml:space="preserve">: </w:t>
      </w:r>
    </w:p>
    <w:p w14:paraId="28E6C8C2">
      <w:pPr>
        <w:pStyle w:val="24"/>
        <w:numPr>
          <w:ilvl w:val="0"/>
          <w:numId w:val="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To identify user requirements and develop Object Oriented Concepts</w:t>
      </w:r>
    </w:p>
    <w:p w14:paraId="4F245318">
      <w:pPr>
        <w:pStyle w:val="24"/>
        <w:numPr>
          <w:ilvl w:val="0"/>
          <w:numId w:val="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To develop Java application</w:t>
      </w:r>
    </w:p>
    <w:p w14:paraId="553FB885"/>
    <w:p w14:paraId="33208BA6">
      <w:pPr>
        <w:pStyle w:val="24"/>
        <w:numPr>
          <w:ilvl w:val="0"/>
          <w:numId w:val="2"/>
        </w:numPr>
      </w:pPr>
      <w:r>
        <w:t>Group Name</w:t>
      </w:r>
    </w:p>
    <w:tbl>
      <w:tblPr>
        <w:tblStyle w:val="18"/>
        <w:tblW w:w="9455" w:type="dxa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5"/>
      </w:tblGrid>
      <w:tr w14:paraId="3706B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9455" w:type="dxa"/>
          </w:tcPr>
          <w:p w14:paraId="277E657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Group 0</w:t>
            </w:r>
            <w:bookmarkStart w:id="0" w:name="_GoBack"/>
            <w:bookmarkEnd w:id="0"/>
            <w:r>
              <w:rPr>
                <w:rFonts w:hint="default"/>
                <w:lang w:val="en-US"/>
              </w:rPr>
              <w:t>2</w:t>
            </w:r>
          </w:p>
        </w:tc>
      </w:tr>
    </w:tbl>
    <w:p w14:paraId="2519698A">
      <w:pPr>
        <w:pStyle w:val="24"/>
        <w:numPr>
          <w:ilvl w:val="0"/>
          <w:numId w:val="2"/>
        </w:numPr>
      </w:pPr>
      <w:r>
        <w:t>Group Leader Name</w:t>
      </w:r>
    </w:p>
    <w:tbl>
      <w:tblPr>
        <w:tblStyle w:val="18"/>
        <w:tblW w:w="9423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3"/>
      </w:tblGrid>
      <w:tr w14:paraId="49790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9423" w:type="dxa"/>
          </w:tcPr>
          <w:p w14:paraId="5B28DB7C">
            <w:pPr>
              <w:pStyle w:val="24"/>
              <w:spacing w:after="0" w:line="240" w:lineRule="auto"/>
              <w:ind w:left="0"/>
            </w:pPr>
            <w:r>
              <w:t>A.A.M. AMHAR</w:t>
            </w:r>
          </w:p>
        </w:tc>
      </w:tr>
    </w:tbl>
    <w:p w14:paraId="4FD8CE05">
      <w:pPr>
        <w:pStyle w:val="24"/>
      </w:pPr>
    </w:p>
    <w:p w14:paraId="3D2BCD33">
      <w:pPr>
        <w:pStyle w:val="24"/>
        <w:numPr>
          <w:ilvl w:val="0"/>
          <w:numId w:val="2"/>
        </w:numPr>
      </w:pPr>
      <w:r>
        <w:t xml:space="preserve">Group Members Details </w:t>
      </w:r>
      <w:r>
        <w:rPr>
          <w:b/>
          <w:bCs/>
        </w:rPr>
        <w:t>INCLUDING GROUP LEADER</w:t>
      </w:r>
    </w:p>
    <w:tbl>
      <w:tblPr>
        <w:tblStyle w:val="18"/>
        <w:tblW w:w="9390" w:type="dxa"/>
        <w:tblInd w:w="7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"/>
        <w:gridCol w:w="4652"/>
        <w:gridCol w:w="4410"/>
      </w:tblGrid>
      <w:tr w14:paraId="51232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" w:type="dxa"/>
          </w:tcPr>
          <w:p w14:paraId="1FF87306">
            <w:pPr>
              <w:spacing w:after="0" w:line="240" w:lineRule="auto"/>
            </w:pPr>
            <w:r>
              <w:t>#</w:t>
            </w:r>
          </w:p>
        </w:tc>
        <w:tc>
          <w:tcPr>
            <w:tcW w:w="4652" w:type="dxa"/>
          </w:tcPr>
          <w:p w14:paraId="19617FC1">
            <w:pPr>
              <w:spacing w:after="0" w:line="240" w:lineRule="auto"/>
            </w:pPr>
            <w:r>
              <w:t>Member Name</w:t>
            </w:r>
          </w:p>
        </w:tc>
        <w:tc>
          <w:tcPr>
            <w:tcW w:w="4410" w:type="dxa"/>
          </w:tcPr>
          <w:p w14:paraId="4C6EC908">
            <w:pPr>
              <w:spacing w:after="0" w:line="240" w:lineRule="auto"/>
            </w:pPr>
            <w:r>
              <w:t>IT Number</w:t>
            </w:r>
          </w:p>
        </w:tc>
      </w:tr>
      <w:tr w14:paraId="62C97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" w:type="dxa"/>
          </w:tcPr>
          <w:p w14:paraId="4BC56307">
            <w:pPr>
              <w:spacing w:after="0" w:line="240" w:lineRule="auto"/>
            </w:pPr>
            <w:r>
              <w:t>1</w:t>
            </w:r>
          </w:p>
        </w:tc>
        <w:tc>
          <w:tcPr>
            <w:tcW w:w="4652" w:type="dxa"/>
          </w:tcPr>
          <w:p w14:paraId="6E74F1FC">
            <w:pPr>
              <w:spacing w:after="0" w:line="240" w:lineRule="auto"/>
            </w:pPr>
            <w:r>
              <w:t>A A M Amhar</w:t>
            </w:r>
          </w:p>
        </w:tc>
        <w:tc>
          <w:tcPr>
            <w:tcW w:w="4410" w:type="dxa"/>
          </w:tcPr>
          <w:p w14:paraId="177446B6">
            <w:pPr>
              <w:spacing w:after="0" w:line="240" w:lineRule="auto"/>
            </w:pPr>
            <w:r>
              <w:t>SA24610932</w:t>
            </w:r>
          </w:p>
        </w:tc>
      </w:tr>
      <w:tr w14:paraId="42F18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" w:type="dxa"/>
          </w:tcPr>
          <w:p w14:paraId="662D2625">
            <w:pPr>
              <w:spacing w:after="0" w:line="240" w:lineRule="auto"/>
            </w:pPr>
            <w:r>
              <w:t>2</w:t>
            </w:r>
          </w:p>
        </w:tc>
        <w:tc>
          <w:tcPr>
            <w:tcW w:w="4652" w:type="dxa"/>
          </w:tcPr>
          <w:p w14:paraId="6D1D3E11">
            <w:pPr>
              <w:spacing w:after="0" w:line="240" w:lineRule="auto"/>
            </w:pPr>
            <w:r>
              <w:t>A J Henderlin</w:t>
            </w:r>
          </w:p>
        </w:tc>
        <w:tc>
          <w:tcPr>
            <w:tcW w:w="4410" w:type="dxa"/>
          </w:tcPr>
          <w:p w14:paraId="15E31035">
            <w:pPr>
              <w:spacing w:after="0" w:line="240" w:lineRule="auto"/>
            </w:pPr>
            <w:r>
              <w:t>SA24610975</w:t>
            </w:r>
          </w:p>
        </w:tc>
      </w:tr>
      <w:tr w14:paraId="5AAD4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" w:type="dxa"/>
          </w:tcPr>
          <w:p w14:paraId="471A58F2">
            <w:pPr>
              <w:spacing w:after="0" w:line="240" w:lineRule="auto"/>
            </w:pPr>
            <w:r>
              <w:t>3</w:t>
            </w:r>
          </w:p>
        </w:tc>
        <w:tc>
          <w:tcPr>
            <w:tcW w:w="4652" w:type="dxa"/>
          </w:tcPr>
          <w:p w14:paraId="58D31D65">
            <w:pPr>
              <w:spacing w:after="0" w:line="240" w:lineRule="auto"/>
            </w:pPr>
            <w:r>
              <w:t>A Talal Azeem</w:t>
            </w:r>
          </w:p>
        </w:tc>
        <w:tc>
          <w:tcPr>
            <w:tcW w:w="4410" w:type="dxa"/>
          </w:tcPr>
          <w:p w14:paraId="361B9198">
            <w:pPr>
              <w:spacing w:after="0" w:line="240" w:lineRule="auto"/>
            </w:pPr>
            <w:r>
              <w:t>SA24610899</w:t>
            </w:r>
          </w:p>
        </w:tc>
      </w:tr>
      <w:tr w14:paraId="7DA68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" w:type="dxa"/>
          </w:tcPr>
          <w:p w14:paraId="45C6650D">
            <w:pPr>
              <w:spacing w:after="0" w:line="240" w:lineRule="auto"/>
            </w:pPr>
            <w:r>
              <w:t>4</w:t>
            </w:r>
          </w:p>
        </w:tc>
        <w:tc>
          <w:tcPr>
            <w:tcW w:w="4652" w:type="dxa"/>
          </w:tcPr>
          <w:p w14:paraId="671F87E6">
            <w:pPr>
              <w:spacing w:after="0" w:line="240" w:lineRule="auto"/>
            </w:pPr>
            <w:r>
              <w:t>M F M Salman</w:t>
            </w:r>
          </w:p>
        </w:tc>
        <w:tc>
          <w:tcPr>
            <w:tcW w:w="4410" w:type="dxa"/>
          </w:tcPr>
          <w:p w14:paraId="3FAD7D23">
            <w:pPr>
              <w:spacing w:after="0" w:line="240" w:lineRule="auto"/>
            </w:pPr>
            <w:r>
              <w:t>SA24610970</w:t>
            </w:r>
          </w:p>
        </w:tc>
      </w:tr>
      <w:tr w14:paraId="5A73D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" w:type="dxa"/>
          </w:tcPr>
          <w:p w14:paraId="37CE6840">
            <w:pPr>
              <w:spacing w:after="0" w:line="240" w:lineRule="auto"/>
            </w:pPr>
            <w:r>
              <w:t>5</w:t>
            </w:r>
          </w:p>
        </w:tc>
        <w:tc>
          <w:tcPr>
            <w:tcW w:w="4652" w:type="dxa"/>
          </w:tcPr>
          <w:p w14:paraId="04822F94">
            <w:pPr>
              <w:spacing w:after="0" w:line="240" w:lineRule="auto"/>
            </w:pPr>
          </w:p>
        </w:tc>
        <w:tc>
          <w:tcPr>
            <w:tcW w:w="4410" w:type="dxa"/>
          </w:tcPr>
          <w:p w14:paraId="1167E974">
            <w:pPr>
              <w:spacing w:after="0" w:line="240" w:lineRule="auto"/>
            </w:pPr>
          </w:p>
        </w:tc>
      </w:tr>
    </w:tbl>
    <w:p w14:paraId="41BD7A05">
      <w:pPr>
        <w:pStyle w:val="24"/>
      </w:pPr>
    </w:p>
    <w:p w14:paraId="0B92169D">
      <w:pPr>
        <w:pStyle w:val="24"/>
        <w:numPr>
          <w:ilvl w:val="0"/>
          <w:numId w:val="2"/>
        </w:numPr>
      </w:pPr>
      <w:r>
        <w:t>Git Hub Repository URL:</w:t>
      </w:r>
    </w:p>
    <w:tbl>
      <w:tblPr>
        <w:tblStyle w:val="18"/>
        <w:tblW w:w="9379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9"/>
      </w:tblGrid>
      <w:tr w14:paraId="546CA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</w:trPr>
        <w:tc>
          <w:tcPr>
            <w:tcW w:w="9379" w:type="dxa"/>
          </w:tcPr>
          <w:p w14:paraId="31E52C83">
            <w:pPr>
              <w:pStyle w:val="24"/>
              <w:spacing w:after="0" w:line="240" w:lineRule="auto"/>
              <w:ind w:left="0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"https://github.com/AmharAzeez/IT1108_OOPJavaProject_Group02"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15"/>
                <w:rFonts w:hint="default"/>
              </w:rPr>
              <w:t>https://github.com/AmharAzeez/IT1108_OOPJavaProject_Group02</w:t>
            </w:r>
            <w:r>
              <w:rPr>
                <w:rFonts w:hint="default"/>
              </w:rPr>
              <w:fldChar w:fldCharType="end"/>
            </w:r>
          </w:p>
          <w:p w14:paraId="0672AEC5">
            <w:pPr>
              <w:pStyle w:val="24"/>
              <w:spacing w:after="0" w:line="240" w:lineRule="auto"/>
              <w:ind w:left="0"/>
            </w:pPr>
          </w:p>
        </w:tc>
      </w:tr>
    </w:tbl>
    <w:p w14:paraId="268608CC">
      <w:pPr>
        <w:pStyle w:val="24"/>
        <w:numPr>
          <w:ilvl w:val="0"/>
          <w:numId w:val="3"/>
        </w:numPr>
      </w:pPr>
      <w:r>
        <w:rPr>
          <w:b/>
          <w:bCs/>
        </w:rPr>
        <w:t>NOTE</w:t>
      </w:r>
      <w:r>
        <w:t>: Group leader should create the GitHub repository name with the following template.</w:t>
      </w:r>
    </w:p>
    <w:p w14:paraId="3C93AE96">
      <w:pPr>
        <w:pStyle w:val="24"/>
        <w:numPr>
          <w:ilvl w:val="0"/>
          <w:numId w:val="3"/>
        </w:numPr>
      </w:pPr>
      <w:r>
        <w:t>Group leader should add group members as collaborators to the GitHub repository.</w:t>
      </w:r>
    </w:p>
    <w:p w14:paraId="7B9D7273"/>
    <w:p w14:paraId="36A865F0"/>
    <w:p w14:paraId="5CDB0346">
      <w:r>
        <w:t>Work Allocation Plan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1175F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CF35FED">
            <w:pPr>
              <w:spacing w:after="0" w:line="240" w:lineRule="auto"/>
            </w:pPr>
            <w:r>
              <w:t>Member IT Number</w:t>
            </w:r>
          </w:p>
        </w:tc>
        <w:tc>
          <w:tcPr>
            <w:tcW w:w="4675" w:type="dxa"/>
          </w:tcPr>
          <w:p w14:paraId="5FB3D818">
            <w:pPr>
              <w:spacing w:after="0" w:line="240" w:lineRule="auto"/>
            </w:pPr>
            <w:r>
              <w:t>Tasks Allocated by Numbers separated by a comma</w:t>
            </w:r>
          </w:p>
        </w:tc>
      </w:tr>
      <w:tr w14:paraId="298C3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5BC8A36">
            <w:pPr>
              <w:spacing w:after="0" w:line="240" w:lineRule="auto"/>
            </w:pPr>
            <w:r>
              <w:t>SA24610932</w:t>
            </w:r>
          </w:p>
        </w:tc>
        <w:tc>
          <w:tcPr>
            <w:tcW w:w="4675" w:type="dxa"/>
          </w:tcPr>
          <w:p w14:paraId="5D0F285C">
            <w:pPr>
              <w:spacing w:after="0" w:line="240" w:lineRule="auto"/>
            </w:pPr>
            <w:r>
              <w:t>Tasks-1,7</w:t>
            </w:r>
          </w:p>
        </w:tc>
      </w:tr>
      <w:tr w14:paraId="0B7A9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4165BFA">
            <w:pPr>
              <w:spacing w:after="0" w:line="240" w:lineRule="auto"/>
            </w:pPr>
            <w:r>
              <w:t>SA24610975</w:t>
            </w:r>
          </w:p>
        </w:tc>
        <w:tc>
          <w:tcPr>
            <w:tcW w:w="4675" w:type="dxa"/>
          </w:tcPr>
          <w:p w14:paraId="68D3413C">
            <w:pPr>
              <w:spacing w:after="0" w:line="240" w:lineRule="auto"/>
            </w:pPr>
            <w:r>
              <w:t>Tasks-2</w:t>
            </w:r>
          </w:p>
        </w:tc>
      </w:tr>
      <w:tr w14:paraId="5EECD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9D57DF4">
            <w:pPr>
              <w:spacing w:after="0" w:line="240" w:lineRule="auto"/>
            </w:pPr>
            <w:r>
              <w:t>SA24610899</w:t>
            </w:r>
          </w:p>
        </w:tc>
        <w:tc>
          <w:tcPr>
            <w:tcW w:w="4675" w:type="dxa"/>
          </w:tcPr>
          <w:p w14:paraId="0E4DEF95">
            <w:pPr>
              <w:spacing w:after="0" w:line="240" w:lineRule="auto"/>
            </w:pPr>
            <w:r>
              <w:t>Tasks-3,6</w:t>
            </w:r>
          </w:p>
        </w:tc>
      </w:tr>
      <w:tr w14:paraId="0F088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F014430">
            <w:pPr>
              <w:spacing w:after="0" w:line="240" w:lineRule="auto"/>
            </w:pPr>
            <w:r>
              <w:t>SA24610970</w:t>
            </w:r>
          </w:p>
        </w:tc>
        <w:tc>
          <w:tcPr>
            <w:tcW w:w="4675" w:type="dxa"/>
          </w:tcPr>
          <w:p w14:paraId="2EA1C4D3">
            <w:pPr>
              <w:spacing w:after="0" w:line="240" w:lineRule="auto"/>
            </w:pPr>
            <w:r>
              <w:t>Tasks-4,5</w:t>
            </w:r>
          </w:p>
        </w:tc>
      </w:tr>
      <w:tr w14:paraId="7C548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6ED9C89">
            <w:pPr>
              <w:spacing w:after="0" w:line="240" w:lineRule="auto"/>
            </w:pPr>
          </w:p>
        </w:tc>
        <w:tc>
          <w:tcPr>
            <w:tcW w:w="4675" w:type="dxa"/>
          </w:tcPr>
          <w:p w14:paraId="749B13D3">
            <w:pPr>
              <w:spacing w:after="0" w:line="240" w:lineRule="auto"/>
            </w:pPr>
          </w:p>
        </w:tc>
      </w:tr>
      <w:tr w14:paraId="5DB99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B534C71">
            <w:pPr>
              <w:spacing w:after="0" w:line="240" w:lineRule="auto"/>
            </w:pPr>
          </w:p>
        </w:tc>
        <w:tc>
          <w:tcPr>
            <w:tcW w:w="4675" w:type="dxa"/>
          </w:tcPr>
          <w:p w14:paraId="75A889C0">
            <w:pPr>
              <w:spacing w:after="0" w:line="240" w:lineRule="auto"/>
            </w:pPr>
          </w:p>
        </w:tc>
      </w:tr>
    </w:tbl>
    <w:p w14:paraId="37B6A538"/>
    <w:p w14:paraId="479A2DE1"/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skoola Pota">
    <w:altName w:val="Segoe Print"/>
    <w:panose1 w:val="00000000000000000000"/>
    <w:charset w:val="00"/>
    <w:family w:val="swiss"/>
    <w:pitch w:val="default"/>
    <w:sig w:usb0="00000000" w:usb1="00000000" w:usb2="00000200" w:usb3="00000000" w:csb0="0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79144901"/>
      <w:docPartObj>
        <w:docPartGallery w:val="autotext"/>
      </w:docPartObj>
    </w:sdtPr>
    <w:sdtContent>
      <w:sdt>
        <w:sdtPr>
          <w:id w:val="-1769616900"/>
          <w:docPartObj>
            <w:docPartGallery w:val="autotext"/>
          </w:docPartObj>
        </w:sdtPr>
        <w:sdtContent>
          <w:p w14:paraId="052FD966">
            <w:pPr>
              <w:pStyle w:val="12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E85DAA8">
    <w:pPr>
      <w:pStyle w:val="12"/>
      <w:rPr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C348A5"/>
    <w:multiLevelType w:val="multilevel"/>
    <w:tmpl w:val="38C348A5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68EB5B9D"/>
    <w:multiLevelType w:val="multilevel"/>
    <w:tmpl w:val="68EB5B9D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69A3600D"/>
    <w:multiLevelType w:val="multilevel"/>
    <w:tmpl w:val="69A3600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18"/>
    <w:rsid w:val="00000C40"/>
    <w:rsid w:val="000072A2"/>
    <w:rsid w:val="00010B99"/>
    <w:rsid w:val="000161A4"/>
    <w:rsid w:val="000165AF"/>
    <w:rsid w:val="00020C81"/>
    <w:rsid w:val="00020E2B"/>
    <w:rsid w:val="00024943"/>
    <w:rsid w:val="00033C16"/>
    <w:rsid w:val="00036266"/>
    <w:rsid w:val="000463AA"/>
    <w:rsid w:val="00054717"/>
    <w:rsid w:val="00056196"/>
    <w:rsid w:val="00063290"/>
    <w:rsid w:val="0006560B"/>
    <w:rsid w:val="00077638"/>
    <w:rsid w:val="00082B62"/>
    <w:rsid w:val="00085A10"/>
    <w:rsid w:val="00086017"/>
    <w:rsid w:val="00091D66"/>
    <w:rsid w:val="0009286B"/>
    <w:rsid w:val="00092A49"/>
    <w:rsid w:val="000A0F44"/>
    <w:rsid w:val="000A2355"/>
    <w:rsid w:val="000A52A6"/>
    <w:rsid w:val="000B5AED"/>
    <w:rsid w:val="000E0A9D"/>
    <w:rsid w:val="000E1D07"/>
    <w:rsid w:val="000F201F"/>
    <w:rsid w:val="000F3F76"/>
    <w:rsid w:val="0010053E"/>
    <w:rsid w:val="00101FF8"/>
    <w:rsid w:val="001071BA"/>
    <w:rsid w:val="001101EB"/>
    <w:rsid w:val="00115867"/>
    <w:rsid w:val="001241D4"/>
    <w:rsid w:val="001252E6"/>
    <w:rsid w:val="00132869"/>
    <w:rsid w:val="001400E3"/>
    <w:rsid w:val="00157E8E"/>
    <w:rsid w:val="001625DD"/>
    <w:rsid w:val="001639FA"/>
    <w:rsid w:val="001672F8"/>
    <w:rsid w:val="00173E3B"/>
    <w:rsid w:val="00175A6C"/>
    <w:rsid w:val="00175F4E"/>
    <w:rsid w:val="00180ED5"/>
    <w:rsid w:val="0018275D"/>
    <w:rsid w:val="0018659D"/>
    <w:rsid w:val="00187FDA"/>
    <w:rsid w:val="00191292"/>
    <w:rsid w:val="00192D26"/>
    <w:rsid w:val="00193307"/>
    <w:rsid w:val="001A1F99"/>
    <w:rsid w:val="001A36F6"/>
    <w:rsid w:val="001B345E"/>
    <w:rsid w:val="001C20D2"/>
    <w:rsid w:val="001C3D20"/>
    <w:rsid w:val="001C7409"/>
    <w:rsid w:val="001D16CD"/>
    <w:rsid w:val="001E0135"/>
    <w:rsid w:val="001E19FE"/>
    <w:rsid w:val="001F491D"/>
    <w:rsid w:val="00204927"/>
    <w:rsid w:val="00206034"/>
    <w:rsid w:val="00211396"/>
    <w:rsid w:val="002145BF"/>
    <w:rsid w:val="00227849"/>
    <w:rsid w:val="00230694"/>
    <w:rsid w:val="002343F7"/>
    <w:rsid w:val="002379C6"/>
    <w:rsid w:val="00241DFE"/>
    <w:rsid w:val="00245893"/>
    <w:rsid w:val="002473A8"/>
    <w:rsid w:val="002520AF"/>
    <w:rsid w:val="00260A59"/>
    <w:rsid w:val="002636FD"/>
    <w:rsid w:val="00275864"/>
    <w:rsid w:val="00280DEF"/>
    <w:rsid w:val="002821FE"/>
    <w:rsid w:val="00282659"/>
    <w:rsid w:val="002849B4"/>
    <w:rsid w:val="00291DF2"/>
    <w:rsid w:val="002A6820"/>
    <w:rsid w:val="002B174B"/>
    <w:rsid w:val="002B17DC"/>
    <w:rsid w:val="002B6119"/>
    <w:rsid w:val="002D023C"/>
    <w:rsid w:val="002D49F0"/>
    <w:rsid w:val="002E09C7"/>
    <w:rsid w:val="002E3DA3"/>
    <w:rsid w:val="0030609E"/>
    <w:rsid w:val="0032483B"/>
    <w:rsid w:val="003270FC"/>
    <w:rsid w:val="0033024E"/>
    <w:rsid w:val="00331334"/>
    <w:rsid w:val="00332983"/>
    <w:rsid w:val="003329D3"/>
    <w:rsid w:val="00336E27"/>
    <w:rsid w:val="00345624"/>
    <w:rsid w:val="00345CD0"/>
    <w:rsid w:val="0035744C"/>
    <w:rsid w:val="00357E1E"/>
    <w:rsid w:val="00362DE1"/>
    <w:rsid w:val="003673BA"/>
    <w:rsid w:val="00371348"/>
    <w:rsid w:val="003749A7"/>
    <w:rsid w:val="00381723"/>
    <w:rsid w:val="0038190C"/>
    <w:rsid w:val="00382BD9"/>
    <w:rsid w:val="003871A2"/>
    <w:rsid w:val="00391414"/>
    <w:rsid w:val="00393922"/>
    <w:rsid w:val="003B41B6"/>
    <w:rsid w:val="003B5E9E"/>
    <w:rsid w:val="003C186B"/>
    <w:rsid w:val="003D197C"/>
    <w:rsid w:val="003D3558"/>
    <w:rsid w:val="003D4EB1"/>
    <w:rsid w:val="003E4E3C"/>
    <w:rsid w:val="003F1D00"/>
    <w:rsid w:val="003F64A5"/>
    <w:rsid w:val="00402FDA"/>
    <w:rsid w:val="004036F1"/>
    <w:rsid w:val="00405916"/>
    <w:rsid w:val="0040673F"/>
    <w:rsid w:val="004114B7"/>
    <w:rsid w:val="00411EB9"/>
    <w:rsid w:val="00417DBE"/>
    <w:rsid w:val="00417FFA"/>
    <w:rsid w:val="0042059A"/>
    <w:rsid w:val="00430B31"/>
    <w:rsid w:val="00437BD7"/>
    <w:rsid w:val="0044159B"/>
    <w:rsid w:val="004431F8"/>
    <w:rsid w:val="004438EA"/>
    <w:rsid w:val="004523CF"/>
    <w:rsid w:val="0045505F"/>
    <w:rsid w:val="00455E25"/>
    <w:rsid w:val="00460D79"/>
    <w:rsid w:val="0046539E"/>
    <w:rsid w:val="00470288"/>
    <w:rsid w:val="0047407F"/>
    <w:rsid w:val="004831B1"/>
    <w:rsid w:val="004875DC"/>
    <w:rsid w:val="00487804"/>
    <w:rsid w:val="0049526B"/>
    <w:rsid w:val="004A2039"/>
    <w:rsid w:val="004B7127"/>
    <w:rsid w:val="004C2656"/>
    <w:rsid w:val="004C2B71"/>
    <w:rsid w:val="004D62BB"/>
    <w:rsid w:val="004E3B7F"/>
    <w:rsid w:val="004F4BA6"/>
    <w:rsid w:val="004F586E"/>
    <w:rsid w:val="004F6B5D"/>
    <w:rsid w:val="00500FCC"/>
    <w:rsid w:val="005107D8"/>
    <w:rsid w:val="00512A85"/>
    <w:rsid w:val="0052329A"/>
    <w:rsid w:val="00527D14"/>
    <w:rsid w:val="00534874"/>
    <w:rsid w:val="0054423F"/>
    <w:rsid w:val="00552033"/>
    <w:rsid w:val="00553229"/>
    <w:rsid w:val="005554E1"/>
    <w:rsid w:val="00582A55"/>
    <w:rsid w:val="00587021"/>
    <w:rsid w:val="00594E68"/>
    <w:rsid w:val="005A2214"/>
    <w:rsid w:val="005A2B3F"/>
    <w:rsid w:val="005A6B4C"/>
    <w:rsid w:val="005A764D"/>
    <w:rsid w:val="005B404C"/>
    <w:rsid w:val="005C3CF6"/>
    <w:rsid w:val="005C4993"/>
    <w:rsid w:val="005C7434"/>
    <w:rsid w:val="005D5914"/>
    <w:rsid w:val="005E12E0"/>
    <w:rsid w:val="005E4FA6"/>
    <w:rsid w:val="005E6BDA"/>
    <w:rsid w:val="005F2B84"/>
    <w:rsid w:val="005F2D5D"/>
    <w:rsid w:val="006037CF"/>
    <w:rsid w:val="0060666E"/>
    <w:rsid w:val="00611E56"/>
    <w:rsid w:val="00612219"/>
    <w:rsid w:val="00620CC4"/>
    <w:rsid w:val="00621FD0"/>
    <w:rsid w:val="00625874"/>
    <w:rsid w:val="006271EF"/>
    <w:rsid w:val="0064173A"/>
    <w:rsid w:val="00646829"/>
    <w:rsid w:val="006569A7"/>
    <w:rsid w:val="00660E27"/>
    <w:rsid w:val="0066238A"/>
    <w:rsid w:val="00662EC2"/>
    <w:rsid w:val="006656E3"/>
    <w:rsid w:val="00665800"/>
    <w:rsid w:val="006710AD"/>
    <w:rsid w:val="006749BB"/>
    <w:rsid w:val="00692B9B"/>
    <w:rsid w:val="00697510"/>
    <w:rsid w:val="006977AC"/>
    <w:rsid w:val="00697DD6"/>
    <w:rsid w:val="006A5E47"/>
    <w:rsid w:val="006B2CA0"/>
    <w:rsid w:val="006B2FCB"/>
    <w:rsid w:val="006B3BFE"/>
    <w:rsid w:val="006B402B"/>
    <w:rsid w:val="006B4752"/>
    <w:rsid w:val="006B5344"/>
    <w:rsid w:val="006C371D"/>
    <w:rsid w:val="006D2347"/>
    <w:rsid w:val="006E46CF"/>
    <w:rsid w:val="006E52CB"/>
    <w:rsid w:val="006E70C5"/>
    <w:rsid w:val="006F362B"/>
    <w:rsid w:val="007030E1"/>
    <w:rsid w:val="00707293"/>
    <w:rsid w:val="00717F0A"/>
    <w:rsid w:val="00733332"/>
    <w:rsid w:val="00733E30"/>
    <w:rsid w:val="00743FD8"/>
    <w:rsid w:val="00751587"/>
    <w:rsid w:val="00757134"/>
    <w:rsid w:val="0078137F"/>
    <w:rsid w:val="00782A6D"/>
    <w:rsid w:val="00783175"/>
    <w:rsid w:val="007901D0"/>
    <w:rsid w:val="0079243A"/>
    <w:rsid w:val="007A1629"/>
    <w:rsid w:val="007A59A5"/>
    <w:rsid w:val="007A6377"/>
    <w:rsid w:val="007A69B4"/>
    <w:rsid w:val="007A6EC4"/>
    <w:rsid w:val="007B5256"/>
    <w:rsid w:val="007D3069"/>
    <w:rsid w:val="007E1C80"/>
    <w:rsid w:val="007E326E"/>
    <w:rsid w:val="007E5772"/>
    <w:rsid w:val="007F2208"/>
    <w:rsid w:val="007F38AA"/>
    <w:rsid w:val="0080329E"/>
    <w:rsid w:val="00807379"/>
    <w:rsid w:val="00807724"/>
    <w:rsid w:val="008136E9"/>
    <w:rsid w:val="0082126C"/>
    <w:rsid w:val="00822D98"/>
    <w:rsid w:val="008237E2"/>
    <w:rsid w:val="00825E95"/>
    <w:rsid w:val="00837AC3"/>
    <w:rsid w:val="00847185"/>
    <w:rsid w:val="00850EE1"/>
    <w:rsid w:val="008530E4"/>
    <w:rsid w:val="008540DB"/>
    <w:rsid w:val="00854FA1"/>
    <w:rsid w:val="00864C1E"/>
    <w:rsid w:val="00871DBB"/>
    <w:rsid w:val="00873503"/>
    <w:rsid w:val="0087530A"/>
    <w:rsid w:val="00892769"/>
    <w:rsid w:val="008A29B6"/>
    <w:rsid w:val="008A41CA"/>
    <w:rsid w:val="008A4794"/>
    <w:rsid w:val="008A6832"/>
    <w:rsid w:val="008B5D81"/>
    <w:rsid w:val="008D4078"/>
    <w:rsid w:val="008D51BB"/>
    <w:rsid w:val="008E2182"/>
    <w:rsid w:val="008E7063"/>
    <w:rsid w:val="008F2CC8"/>
    <w:rsid w:val="0090110E"/>
    <w:rsid w:val="00901608"/>
    <w:rsid w:val="00910E10"/>
    <w:rsid w:val="00917DE8"/>
    <w:rsid w:val="00930AA8"/>
    <w:rsid w:val="0094655D"/>
    <w:rsid w:val="00956BFD"/>
    <w:rsid w:val="00956D39"/>
    <w:rsid w:val="00970F08"/>
    <w:rsid w:val="00976EB4"/>
    <w:rsid w:val="009770B4"/>
    <w:rsid w:val="00983D08"/>
    <w:rsid w:val="00986857"/>
    <w:rsid w:val="00990C0D"/>
    <w:rsid w:val="00992121"/>
    <w:rsid w:val="00992169"/>
    <w:rsid w:val="00995A71"/>
    <w:rsid w:val="0099737D"/>
    <w:rsid w:val="009A012D"/>
    <w:rsid w:val="009A5D50"/>
    <w:rsid w:val="009A62AA"/>
    <w:rsid w:val="009B1820"/>
    <w:rsid w:val="009B5C3E"/>
    <w:rsid w:val="009B6295"/>
    <w:rsid w:val="009B6AC5"/>
    <w:rsid w:val="009B6B75"/>
    <w:rsid w:val="009B71CD"/>
    <w:rsid w:val="009C4E62"/>
    <w:rsid w:val="009C7B6F"/>
    <w:rsid w:val="009D1D35"/>
    <w:rsid w:val="009D7CB5"/>
    <w:rsid w:val="009F1514"/>
    <w:rsid w:val="009F46DC"/>
    <w:rsid w:val="00A011BB"/>
    <w:rsid w:val="00A0407B"/>
    <w:rsid w:val="00A04ED9"/>
    <w:rsid w:val="00A06D19"/>
    <w:rsid w:val="00A17CD7"/>
    <w:rsid w:val="00A20840"/>
    <w:rsid w:val="00A22AF8"/>
    <w:rsid w:val="00A25858"/>
    <w:rsid w:val="00A26EBE"/>
    <w:rsid w:val="00A30A31"/>
    <w:rsid w:val="00A456BC"/>
    <w:rsid w:val="00A53486"/>
    <w:rsid w:val="00A600C5"/>
    <w:rsid w:val="00A60660"/>
    <w:rsid w:val="00A67FB7"/>
    <w:rsid w:val="00A76D1C"/>
    <w:rsid w:val="00A813D5"/>
    <w:rsid w:val="00A8183C"/>
    <w:rsid w:val="00A91091"/>
    <w:rsid w:val="00A91D7D"/>
    <w:rsid w:val="00A9625C"/>
    <w:rsid w:val="00A96DA2"/>
    <w:rsid w:val="00A97356"/>
    <w:rsid w:val="00AA0D5E"/>
    <w:rsid w:val="00AA75F8"/>
    <w:rsid w:val="00AA7D2C"/>
    <w:rsid w:val="00AC3B7E"/>
    <w:rsid w:val="00AC4CE6"/>
    <w:rsid w:val="00AD337A"/>
    <w:rsid w:val="00AD6759"/>
    <w:rsid w:val="00AD742A"/>
    <w:rsid w:val="00AE0B5B"/>
    <w:rsid w:val="00AE6F01"/>
    <w:rsid w:val="00AF4EA6"/>
    <w:rsid w:val="00AF5057"/>
    <w:rsid w:val="00AF7E24"/>
    <w:rsid w:val="00B03BEC"/>
    <w:rsid w:val="00B07BBB"/>
    <w:rsid w:val="00B10898"/>
    <w:rsid w:val="00B1150C"/>
    <w:rsid w:val="00B130CC"/>
    <w:rsid w:val="00B16BB3"/>
    <w:rsid w:val="00B172DD"/>
    <w:rsid w:val="00B20FF8"/>
    <w:rsid w:val="00B26346"/>
    <w:rsid w:val="00B3157E"/>
    <w:rsid w:val="00B35917"/>
    <w:rsid w:val="00B43C7B"/>
    <w:rsid w:val="00B43D99"/>
    <w:rsid w:val="00B44505"/>
    <w:rsid w:val="00B5328E"/>
    <w:rsid w:val="00B6020C"/>
    <w:rsid w:val="00B7014F"/>
    <w:rsid w:val="00B7060D"/>
    <w:rsid w:val="00B800C0"/>
    <w:rsid w:val="00BA4CD7"/>
    <w:rsid w:val="00BA5D22"/>
    <w:rsid w:val="00BB3AE9"/>
    <w:rsid w:val="00BC04D4"/>
    <w:rsid w:val="00BC4216"/>
    <w:rsid w:val="00BD1A92"/>
    <w:rsid w:val="00BD51FA"/>
    <w:rsid w:val="00BD7197"/>
    <w:rsid w:val="00BD7E99"/>
    <w:rsid w:val="00BE43D0"/>
    <w:rsid w:val="00C00E03"/>
    <w:rsid w:val="00C10A87"/>
    <w:rsid w:val="00C11E0B"/>
    <w:rsid w:val="00C13D74"/>
    <w:rsid w:val="00C215A8"/>
    <w:rsid w:val="00C2492C"/>
    <w:rsid w:val="00C2610E"/>
    <w:rsid w:val="00C27BF8"/>
    <w:rsid w:val="00C33B5A"/>
    <w:rsid w:val="00C46659"/>
    <w:rsid w:val="00C47009"/>
    <w:rsid w:val="00C5361E"/>
    <w:rsid w:val="00C54CE4"/>
    <w:rsid w:val="00C663A4"/>
    <w:rsid w:val="00C72DC3"/>
    <w:rsid w:val="00C735AD"/>
    <w:rsid w:val="00C74B49"/>
    <w:rsid w:val="00C83116"/>
    <w:rsid w:val="00C9271A"/>
    <w:rsid w:val="00C95D05"/>
    <w:rsid w:val="00CA1EE1"/>
    <w:rsid w:val="00CA2991"/>
    <w:rsid w:val="00CA2D4C"/>
    <w:rsid w:val="00CC3C07"/>
    <w:rsid w:val="00CC6B17"/>
    <w:rsid w:val="00CD290F"/>
    <w:rsid w:val="00CE3357"/>
    <w:rsid w:val="00CE3605"/>
    <w:rsid w:val="00CE67FD"/>
    <w:rsid w:val="00D01480"/>
    <w:rsid w:val="00D05238"/>
    <w:rsid w:val="00D1194B"/>
    <w:rsid w:val="00D15F8B"/>
    <w:rsid w:val="00D21779"/>
    <w:rsid w:val="00D24C7D"/>
    <w:rsid w:val="00D347A1"/>
    <w:rsid w:val="00D36976"/>
    <w:rsid w:val="00D41983"/>
    <w:rsid w:val="00D51707"/>
    <w:rsid w:val="00D53986"/>
    <w:rsid w:val="00D65F2C"/>
    <w:rsid w:val="00D7059D"/>
    <w:rsid w:val="00D70953"/>
    <w:rsid w:val="00D80410"/>
    <w:rsid w:val="00D8713C"/>
    <w:rsid w:val="00D95D60"/>
    <w:rsid w:val="00DB3429"/>
    <w:rsid w:val="00DB4733"/>
    <w:rsid w:val="00DC0C0B"/>
    <w:rsid w:val="00DC7FF7"/>
    <w:rsid w:val="00DF4CC8"/>
    <w:rsid w:val="00DF7E28"/>
    <w:rsid w:val="00E03168"/>
    <w:rsid w:val="00E16366"/>
    <w:rsid w:val="00E174CD"/>
    <w:rsid w:val="00E34B89"/>
    <w:rsid w:val="00E354B7"/>
    <w:rsid w:val="00E41FBD"/>
    <w:rsid w:val="00E51C0D"/>
    <w:rsid w:val="00E52C9F"/>
    <w:rsid w:val="00E55E8A"/>
    <w:rsid w:val="00E62F76"/>
    <w:rsid w:val="00E63518"/>
    <w:rsid w:val="00E63C34"/>
    <w:rsid w:val="00E70D31"/>
    <w:rsid w:val="00E75F26"/>
    <w:rsid w:val="00E80424"/>
    <w:rsid w:val="00E810C7"/>
    <w:rsid w:val="00E907F9"/>
    <w:rsid w:val="00E97DE7"/>
    <w:rsid w:val="00EA1404"/>
    <w:rsid w:val="00EB0D33"/>
    <w:rsid w:val="00EB1525"/>
    <w:rsid w:val="00EC3165"/>
    <w:rsid w:val="00EC732C"/>
    <w:rsid w:val="00ED2921"/>
    <w:rsid w:val="00ED3A19"/>
    <w:rsid w:val="00ED67AB"/>
    <w:rsid w:val="00ED7708"/>
    <w:rsid w:val="00EE26CE"/>
    <w:rsid w:val="00EF1C0F"/>
    <w:rsid w:val="00EF321E"/>
    <w:rsid w:val="00EF679A"/>
    <w:rsid w:val="00F06659"/>
    <w:rsid w:val="00F105DE"/>
    <w:rsid w:val="00F11F97"/>
    <w:rsid w:val="00F167FF"/>
    <w:rsid w:val="00F276CD"/>
    <w:rsid w:val="00F3142C"/>
    <w:rsid w:val="00F34874"/>
    <w:rsid w:val="00F4607F"/>
    <w:rsid w:val="00F474C0"/>
    <w:rsid w:val="00F56C69"/>
    <w:rsid w:val="00F610D8"/>
    <w:rsid w:val="00F7550C"/>
    <w:rsid w:val="00F76945"/>
    <w:rsid w:val="00F828F6"/>
    <w:rsid w:val="00F8622E"/>
    <w:rsid w:val="00F92799"/>
    <w:rsid w:val="00F941A1"/>
    <w:rsid w:val="00F96C33"/>
    <w:rsid w:val="00FA07F6"/>
    <w:rsid w:val="00FA460E"/>
    <w:rsid w:val="00FB709D"/>
    <w:rsid w:val="00FC2089"/>
    <w:rsid w:val="00FD2535"/>
    <w:rsid w:val="00FF10CB"/>
    <w:rsid w:val="00FF6A16"/>
    <w:rsid w:val="21F45E0A"/>
    <w:rsid w:val="5E4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30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3">
    <w:name w:val="heading 3"/>
    <w:basedOn w:val="1"/>
    <w:link w:val="25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bidi="si-LK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3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7">
    <w:name w:val="Body Text"/>
    <w:basedOn w:val="1"/>
    <w:link w:val="28"/>
    <w:semiHidden/>
    <w:unhideWhenUsed/>
    <w:uiPriority w:val="99"/>
    <w:pPr>
      <w:spacing w:after="120"/>
    </w:pPr>
  </w:style>
  <w:style w:type="paragraph" w:styleId="8">
    <w:name w:val="Body Text Indent"/>
    <w:basedOn w:val="1"/>
    <w:link w:val="27"/>
    <w:semiHidden/>
    <w:uiPriority w:val="0"/>
    <w:pPr>
      <w:spacing w:after="0" w:line="240" w:lineRule="auto"/>
      <w:ind w:left="720" w:hanging="720"/>
    </w:pPr>
    <w:rPr>
      <w:rFonts w:ascii="Tahoma" w:hAnsi="Tahoma" w:eastAsia="Times New Roman" w:cs="Tahoma"/>
      <w:color w:val="3366CC"/>
      <w:sz w:val="28"/>
      <w:szCs w:val="40"/>
    </w:rPr>
  </w:style>
  <w:style w:type="character" w:styleId="9">
    <w:name w:val="annotation reference"/>
    <w:basedOn w:val="4"/>
    <w:semiHidden/>
    <w:unhideWhenUsed/>
    <w:uiPriority w:val="99"/>
    <w:rPr>
      <w:sz w:val="16"/>
      <w:szCs w:val="16"/>
    </w:rPr>
  </w:style>
  <w:style w:type="paragraph" w:styleId="10">
    <w:name w:val="annotation text"/>
    <w:basedOn w:val="1"/>
    <w:link w:val="21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2"/>
    <w:semiHidden/>
    <w:unhideWhenUsed/>
    <w:uiPriority w:val="99"/>
    <w:rPr>
      <w:b/>
      <w:bCs/>
    </w:rPr>
  </w:style>
  <w:style w:type="paragraph" w:styleId="12">
    <w:name w:val="footer"/>
    <w:basedOn w:val="1"/>
    <w:link w:val="2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header"/>
    <w:basedOn w:val="1"/>
    <w:link w:val="1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TML Preformatted"/>
    <w:basedOn w:val="1"/>
    <w:link w:val="26"/>
    <w:semiHidden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Courier New" w:cs="Courier New"/>
      <w:sz w:val="20"/>
      <w:szCs w:val="20"/>
    </w:rPr>
  </w:style>
  <w:style w:type="character" w:styleId="15">
    <w:name w:val="Hyperlink"/>
    <w:basedOn w:val="4"/>
    <w:semiHidden/>
    <w:unhideWhenUsed/>
    <w:uiPriority w:val="99"/>
    <w:rPr>
      <w:color w:val="0000FF"/>
      <w:u w:val="single"/>
    </w:rPr>
  </w:style>
  <w:style w:type="paragraph" w:styleId="16">
    <w:name w:val="Normal (Web)"/>
    <w:basedOn w:val="1"/>
    <w:semiHidden/>
    <w:unhideWhenUsed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bidi="si-LK"/>
    </w:rPr>
  </w:style>
  <w:style w:type="character" w:styleId="17">
    <w:name w:val="Strong"/>
    <w:basedOn w:val="4"/>
    <w:qFormat/>
    <w:uiPriority w:val="22"/>
    <w:rPr>
      <w:b/>
      <w:bCs/>
    </w:rPr>
  </w:style>
  <w:style w:type="table" w:styleId="18">
    <w:name w:val="Table Grid"/>
    <w:basedOn w:val="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Header Char"/>
    <w:basedOn w:val="4"/>
    <w:link w:val="13"/>
    <w:uiPriority w:val="99"/>
  </w:style>
  <w:style w:type="character" w:customStyle="1" w:styleId="20">
    <w:name w:val="Footer Char"/>
    <w:basedOn w:val="4"/>
    <w:link w:val="12"/>
    <w:uiPriority w:val="99"/>
  </w:style>
  <w:style w:type="character" w:customStyle="1" w:styleId="21">
    <w:name w:val="Comment Text Char"/>
    <w:basedOn w:val="4"/>
    <w:link w:val="10"/>
    <w:semiHidden/>
    <w:uiPriority w:val="99"/>
    <w:rPr>
      <w:sz w:val="20"/>
      <w:szCs w:val="20"/>
    </w:rPr>
  </w:style>
  <w:style w:type="character" w:customStyle="1" w:styleId="22">
    <w:name w:val="Comment Subject Char"/>
    <w:basedOn w:val="21"/>
    <w:link w:val="11"/>
    <w:semiHidden/>
    <w:uiPriority w:val="99"/>
    <w:rPr>
      <w:b/>
      <w:bCs/>
      <w:sz w:val="20"/>
      <w:szCs w:val="20"/>
    </w:rPr>
  </w:style>
  <w:style w:type="character" w:customStyle="1" w:styleId="23">
    <w:name w:val="Balloon Text Char"/>
    <w:basedOn w:val="4"/>
    <w:link w:val="6"/>
    <w:semiHidden/>
    <w:uiPriority w:val="99"/>
    <w:rPr>
      <w:rFonts w:ascii="Segoe UI" w:hAnsi="Segoe UI" w:cs="Segoe UI"/>
      <w:sz w:val="18"/>
      <w:szCs w:val="18"/>
    </w:r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Heading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bidi="si-LK"/>
    </w:rPr>
  </w:style>
  <w:style w:type="character" w:customStyle="1" w:styleId="26">
    <w:name w:val="HTML Preformatted Char"/>
    <w:basedOn w:val="4"/>
    <w:link w:val="14"/>
    <w:semiHidden/>
    <w:qFormat/>
    <w:uiPriority w:val="0"/>
    <w:rPr>
      <w:rFonts w:ascii="Courier New" w:hAnsi="Courier New" w:eastAsia="Courier New" w:cs="Courier New"/>
      <w:sz w:val="20"/>
      <w:szCs w:val="20"/>
    </w:rPr>
  </w:style>
  <w:style w:type="character" w:customStyle="1" w:styleId="27">
    <w:name w:val="Body Text Indent Char"/>
    <w:basedOn w:val="4"/>
    <w:link w:val="8"/>
    <w:semiHidden/>
    <w:qFormat/>
    <w:uiPriority w:val="0"/>
    <w:rPr>
      <w:rFonts w:ascii="Tahoma" w:hAnsi="Tahoma" w:eastAsia="Times New Roman" w:cs="Tahoma"/>
      <w:color w:val="3366CC"/>
      <w:sz w:val="28"/>
      <w:szCs w:val="40"/>
    </w:rPr>
  </w:style>
  <w:style w:type="character" w:customStyle="1" w:styleId="28">
    <w:name w:val="Body Text Char"/>
    <w:basedOn w:val="4"/>
    <w:link w:val="7"/>
    <w:semiHidden/>
    <w:qFormat/>
    <w:uiPriority w:val="99"/>
  </w:style>
  <w:style w:type="paragraph" w:customStyle="1" w:styleId="29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US" w:eastAsia="en-US" w:bidi="si-LK"/>
    </w:rPr>
  </w:style>
  <w:style w:type="character" w:customStyle="1" w:styleId="30">
    <w:name w:val="Heading 2 Char"/>
    <w:basedOn w:val="4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CAQCMeeting12\Tutorial%20Template%20Year%20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6789F7-3414-4F8B-B55F-AADC70E1D6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Tutorial Template Year 3</Template>
  <Pages>2</Pages>
  <Words>150</Words>
  <Characters>799</Characters>
  <Lines>66</Lines>
  <Paragraphs>49</Paragraphs>
  <TotalTime>4</TotalTime>
  <ScaleCrop>false</ScaleCrop>
  <LinksUpToDate>false</LinksUpToDate>
  <CharactersWithSpaces>900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2025-09-19T03:14:00Z</dcterms:created>
  <dc:creator>nipunika</dc:creator>
  <cp:lastModifiedBy>ACER</cp:lastModifiedBy>
  <cp:lastPrinted>2019-10-01T04:01:00Z</cp:lastPrinted>
  <dcterms:modified xsi:type="dcterms:W3CDTF">2025-09-25T16:47:26Z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23510d01-e7b2-4ca0-928b-ca6fbb3abbba</vt:lpwstr>
  </property>
  <property fmtid="{D5CDD505-2E9C-101B-9397-08002B2CF9AE}" pid="3" name="KSOProductBuildVer">
    <vt:lpwstr>1033-12.2.0.22549</vt:lpwstr>
  </property>
  <property fmtid="{D5CDD505-2E9C-101B-9397-08002B2CF9AE}" pid="4" name="ICV">
    <vt:lpwstr>5F77825B30ED4DED817022250F7571B1_12</vt:lpwstr>
  </property>
</Properties>
</file>